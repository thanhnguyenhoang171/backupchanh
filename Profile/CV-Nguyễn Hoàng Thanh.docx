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48A07" w14:textId="77777777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05739A67" wp14:editId="470FA090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61E3085D" id="Group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3A20DD" w:rsidRPr="002E4AFC" w14:paraId="6756906E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2C501F16" w14:textId="0BD34984" w:rsidR="002E4AFC" w:rsidRPr="008511C6" w:rsidRDefault="00D325A1" w:rsidP="00D325A1">
            <w:pPr>
              <w:pStyle w:val="Title"/>
              <w:rPr>
                <w:rFonts w:asciiTheme="minorHAnsi" w:hAnsiTheme="minorHAnsi" w:cstheme="minorHAnsi"/>
              </w:rPr>
            </w:pPr>
            <w:r w:rsidRPr="008511C6">
              <w:rPr>
                <w:rFonts w:asciiTheme="minorHAnsi" w:hAnsiTheme="minorHAnsi" w:cstheme="minorHAnsi"/>
                <w:sz w:val="72"/>
                <w:szCs w:val="72"/>
              </w:rPr>
              <w:t>Nguyễn Hoàng Thanh</w:t>
            </w:r>
            <w:r w:rsidR="002E4AFC" w:rsidRPr="008511C6">
              <w:rPr>
                <w:rFonts w:asciiTheme="minorHAnsi" w:hAnsiTheme="minorHAnsi" w:cstheme="minorHAnsi"/>
                <w:sz w:val="72"/>
                <w:szCs w:val="72"/>
              </w:rPr>
              <w:br/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18C5623E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AFBDF1" wp14:editId="7BDDD526">
                  <wp:extent cx="1023175" cy="1562100"/>
                  <wp:effectExtent l="57150" t="57150" r="62865" b="57150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175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0DD" w:rsidRPr="002E4AFC" w14:paraId="37B96E6E" w14:textId="77777777" w:rsidTr="0063784D">
        <w:trPr>
          <w:trHeight w:val="1262"/>
          <w:jc w:val="center"/>
        </w:trPr>
        <w:tc>
          <w:tcPr>
            <w:tcW w:w="6106" w:type="dxa"/>
          </w:tcPr>
          <w:p w14:paraId="7EEFB6BB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4D421DEB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7C828F1E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3A20DD" w:rsidRPr="002E4AFC" w14:paraId="013F2042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5FCE479A" w14:textId="52F67309" w:rsidR="006E23B3" w:rsidRPr="003A20DD" w:rsidRDefault="00F94E49" w:rsidP="006E23B3">
            <w:pPr>
              <w:pStyle w:val="Heading2"/>
              <w:rPr>
                <w:rFonts w:asciiTheme="minorHAnsi" w:hAnsiTheme="minorHAnsi" w:cstheme="minorHAnsi"/>
                <w:b/>
                <w:bCs/>
              </w:rPr>
            </w:pPr>
            <w:r w:rsidRPr="00F94E49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GIỚI THIỆU</w:t>
            </w:r>
          </w:p>
          <w:p w14:paraId="2F589445" w14:textId="1BC9B991" w:rsidR="006E23B3" w:rsidRDefault="00F94E49" w:rsidP="006E23B3">
            <w:r>
              <w:t>Xin chào, tôi tên Nguyễn Hoàng Thanh là một sinh viên năm 2 ngành Khoa Học Máy Tính đầy đam mê, nhiệt huyết và ham học hỏi.</w:t>
            </w:r>
          </w:p>
          <w:p w14:paraId="743CF79A" w14:textId="77777777" w:rsidR="006E23B3" w:rsidRDefault="006E23B3" w:rsidP="006E23B3"/>
          <w:p w14:paraId="61F3B54C" w14:textId="77D31EE3" w:rsidR="006E23B3" w:rsidRPr="00F94E49" w:rsidRDefault="00F94E49" w:rsidP="006E23B3">
            <w:pPr>
              <w:pStyle w:val="Heading2"/>
              <w:rPr>
                <w:rFonts w:asciiTheme="minorHAnsi" w:hAnsiTheme="minorHAnsi" w:cstheme="minorHAnsi"/>
                <w:b/>
                <w:bCs/>
              </w:rPr>
            </w:pPr>
            <w:r w:rsidRPr="00F94E49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HỌC VẤN</w:t>
            </w:r>
          </w:p>
          <w:p w14:paraId="5D7F033E" w14:textId="6B15C0F4" w:rsidR="006E23B3" w:rsidRPr="008511C6" w:rsidRDefault="009D00AB" w:rsidP="006E23B3">
            <w:pPr>
              <w:rPr>
                <w:b/>
                <w:bCs/>
              </w:rPr>
            </w:pPr>
            <w:r w:rsidRPr="008511C6">
              <w:rPr>
                <w:b/>
                <w:bCs/>
              </w:rPr>
              <w:t>Trường THPT Lý Thường Kiệt</w:t>
            </w:r>
          </w:p>
          <w:p w14:paraId="3C9849CD" w14:textId="6FB21519" w:rsidR="009D00AB" w:rsidRDefault="009D00AB" w:rsidP="008511C6">
            <w:pPr>
              <w:pStyle w:val="ListParagraph"/>
              <w:numPr>
                <w:ilvl w:val="0"/>
                <w:numId w:val="25"/>
              </w:numPr>
            </w:pPr>
            <w:r>
              <w:t>Đã tốt nghiệp năm 2021</w:t>
            </w:r>
          </w:p>
          <w:p w14:paraId="1E4B43D9" w14:textId="1273B640" w:rsidR="009D00AB" w:rsidRPr="008511C6" w:rsidRDefault="009D00AB" w:rsidP="006E23B3">
            <w:pPr>
              <w:rPr>
                <w:b/>
                <w:bCs/>
              </w:rPr>
            </w:pPr>
            <w:r w:rsidRPr="008511C6">
              <w:rPr>
                <w:b/>
                <w:bCs/>
              </w:rPr>
              <w:t>Trường Đại học Mở thành phố Hồ Chí Minh</w:t>
            </w:r>
          </w:p>
          <w:p w14:paraId="7C237755" w14:textId="45A9094E" w:rsidR="009D00AB" w:rsidRDefault="009D00AB" w:rsidP="008511C6">
            <w:pPr>
              <w:pStyle w:val="ListParagraph"/>
              <w:numPr>
                <w:ilvl w:val="0"/>
                <w:numId w:val="25"/>
              </w:numPr>
            </w:pPr>
            <w:r>
              <w:t>Từ tháng 10/2021 đến Nay</w:t>
            </w:r>
          </w:p>
          <w:p w14:paraId="00D6C18B" w14:textId="48749476" w:rsidR="009D00AB" w:rsidRPr="000F7D04" w:rsidRDefault="009D00AB" w:rsidP="008511C6">
            <w:pPr>
              <w:pStyle w:val="ListParagraph"/>
              <w:numPr>
                <w:ilvl w:val="0"/>
                <w:numId w:val="25"/>
              </w:numPr>
            </w:pPr>
            <w:r>
              <w:t>Ngành: Khoa Học Máy Tính</w:t>
            </w:r>
          </w:p>
          <w:p w14:paraId="6CAC4B2C" w14:textId="7CB2D7E7" w:rsidR="006E23B3" w:rsidRDefault="006E23B3" w:rsidP="00F94E49">
            <w:pPr>
              <w:pStyle w:val="ListBullet"/>
              <w:numPr>
                <w:ilvl w:val="0"/>
                <w:numId w:val="0"/>
              </w:numPr>
            </w:pPr>
          </w:p>
          <w:p w14:paraId="28CCB52C" w14:textId="77777777" w:rsidR="006E23B3" w:rsidRDefault="006E23B3" w:rsidP="006E23B3"/>
          <w:p w14:paraId="504F18E6" w14:textId="124DA84A" w:rsidR="006E23B3" w:rsidRPr="009D00AB" w:rsidRDefault="009D00AB" w:rsidP="006E23B3">
            <w:pPr>
              <w:pStyle w:val="Heading2"/>
              <w:rPr>
                <w:rFonts w:asciiTheme="minorHAnsi" w:hAnsiTheme="minorHAnsi" w:cstheme="minorHAnsi"/>
                <w:b/>
                <w:bCs/>
              </w:rPr>
            </w:pPr>
            <w:r w:rsidRPr="009D00AB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KỸ NĂNG</w:t>
            </w:r>
          </w:p>
          <w:p w14:paraId="057B0713" w14:textId="5403FCE7" w:rsidR="006E23B3" w:rsidRDefault="008511C6" w:rsidP="008511C6">
            <w:pPr>
              <w:pStyle w:val="ListParagraph"/>
              <w:numPr>
                <w:ilvl w:val="0"/>
                <w:numId w:val="26"/>
              </w:numPr>
            </w:pPr>
            <w:r>
              <w:t>Kiên trì, siêng năng, hòa đồng và luôn sẵn sàng học hỏi</w:t>
            </w:r>
          </w:p>
          <w:p w14:paraId="380A12BE" w14:textId="1036D4F5" w:rsidR="008511C6" w:rsidRDefault="008511C6" w:rsidP="008511C6">
            <w:pPr>
              <w:pStyle w:val="ListParagraph"/>
              <w:numPr>
                <w:ilvl w:val="0"/>
                <w:numId w:val="26"/>
              </w:numPr>
            </w:pPr>
            <w:r>
              <w:t>Kỹ năng quản lý thời gian tốt</w:t>
            </w:r>
          </w:p>
          <w:p w14:paraId="229481AA" w14:textId="2FCB7BB8" w:rsidR="008511C6" w:rsidRDefault="008511C6" w:rsidP="008511C6">
            <w:pPr>
              <w:pStyle w:val="ListParagraph"/>
              <w:numPr>
                <w:ilvl w:val="0"/>
                <w:numId w:val="26"/>
              </w:numPr>
            </w:pPr>
            <w:r>
              <w:t>Sử dụng thành thạo kỹ năng tin học văn phòng</w:t>
            </w:r>
          </w:p>
          <w:p w14:paraId="2C560F3F" w14:textId="3F855A33" w:rsidR="008511C6" w:rsidRDefault="008511C6" w:rsidP="008511C6">
            <w:pPr>
              <w:pStyle w:val="ListParagraph"/>
              <w:numPr>
                <w:ilvl w:val="0"/>
                <w:numId w:val="26"/>
              </w:numPr>
            </w:pPr>
            <w:r>
              <w:t>Trình độ tiếng Anh cơ bản</w:t>
            </w:r>
          </w:p>
          <w:p w14:paraId="5BCB1D5F" w14:textId="77777777" w:rsidR="006E23B3" w:rsidRDefault="006E23B3" w:rsidP="006E23B3"/>
          <w:p w14:paraId="1A32AB91" w14:textId="7C2D1D86" w:rsidR="006E23B3" w:rsidRPr="008511C6" w:rsidRDefault="008511C6" w:rsidP="006E23B3">
            <w:pPr>
              <w:pStyle w:val="Heading2"/>
              <w:rPr>
                <w:rFonts w:asciiTheme="minorHAnsi" w:hAnsiTheme="minorHAnsi" w:cstheme="minorHAnsi"/>
                <w:b/>
                <w:bCs/>
              </w:rPr>
            </w:pPr>
            <w:r w:rsidRPr="008511C6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SỞ THÍCH</w:t>
            </w:r>
          </w:p>
          <w:p w14:paraId="24EC9C4A" w14:textId="2C4843F6" w:rsidR="006E23B3" w:rsidRDefault="008511C6" w:rsidP="008511C6">
            <w:pPr>
              <w:pStyle w:val="ListParagraph"/>
              <w:numPr>
                <w:ilvl w:val="0"/>
                <w:numId w:val="27"/>
              </w:numPr>
            </w:pPr>
            <w:r>
              <w:t>Nghe nhạc</w:t>
            </w:r>
          </w:p>
          <w:p w14:paraId="6B63F840" w14:textId="5047630B" w:rsidR="008511C6" w:rsidRDefault="00680A18" w:rsidP="008511C6">
            <w:pPr>
              <w:pStyle w:val="ListParagraph"/>
              <w:numPr>
                <w:ilvl w:val="0"/>
                <w:numId w:val="27"/>
              </w:numPr>
            </w:pPr>
            <w:r>
              <w:t>Ca hát</w:t>
            </w:r>
          </w:p>
          <w:p w14:paraId="5DAF8226" w14:textId="019942E7" w:rsidR="00680A18" w:rsidRDefault="00680A18" w:rsidP="008511C6">
            <w:pPr>
              <w:pStyle w:val="ListParagraph"/>
              <w:numPr>
                <w:ilvl w:val="0"/>
                <w:numId w:val="27"/>
              </w:numPr>
            </w:pPr>
            <w:r>
              <w:t>Thể thao</w:t>
            </w:r>
          </w:p>
          <w:p w14:paraId="6FA838BC" w14:textId="43838E0E" w:rsidR="00680A18" w:rsidRDefault="00680A18" w:rsidP="008511C6">
            <w:pPr>
              <w:pStyle w:val="ListParagraph"/>
              <w:numPr>
                <w:ilvl w:val="0"/>
                <w:numId w:val="27"/>
              </w:numPr>
            </w:pPr>
            <w:r>
              <w:t>Nấu ăn</w:t>
            </w:r>
          </w:p>
          <w:p w14:paraId="243488B8" w14:textId="77777777" w:rsidR="006E23B3" w:rsidRDefault="006E23B3" w:rsidP="006E23B3"/>
          <w:p w14:paraId="226EBE53" w14:textId="79E21CCF" w:rsidR="006E23B3" w:rsidRPr="00762F10" w:rsidRDefault="006E23B3" w:rsidP="006E23B3">
            <w:pPr>
              <w:ind w:right="-356"/>
            </w:pPr>
          </w:p>
        </w:tc>
        <w:tc>
          <w:tcPr>
            <w:tcW w:w="839" w:type="dxa"/>
            <w:vMerge w:val="restart"/>
          </w:tcPr>
          <w:p w14:paraId="0D882D14" w14:textId="77777777" w:rsidR="006E23B3" w:rsidRPr="00D325A1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3C361136" w14:textId="77777777" w:rsidR="006E23B3" w:rsidRPr="00D325A1" w:rsidRDefault="006E23B3" w:rsidP="006E23B3">
            <w:pPr>
              <w:rPr>
                <w:rFonts w:ascii="Arial" w:hAnsi="Arial"/>
                <w:b/>
                <w:bCs/>
              </w:rPr>
            </w:pPr>
          </w:p>
        </w:tc>
      </w:tr>
      <w:tr w:rsidR="003A20DD" w:rsidRPr="002E4AFC" w14:paraId="2C0EFC07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6DC53D1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42C4C51D" w14:textId="77777777" w:rsidR="006E23B3" w:rsidRPr="00D325A1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11CACC5E" w14:textId="37C106A7" w:rsidR="006E23B3" w:rsidRPr="00D325A1" w:rsidRDefault="00D325A1" w:rsidP="006E23B3">
            <w:pPr>
              <w:pStyle w:val="Heading2"/>
              <w:rPr>
                <w:rFonts w:asciiTheme="minorHAnsi" w:hAnsiTheme="minorHAnsi" w:cstheme="minorHAnsi"/>
                <w:b/>
                <w:bCs/>
              </w:rPr>
            </w:pPr>
            <w:r w:rsidRPr="00D325A1">
              <w:rPr>
                <w:rFonts w:asciiTheme="minorHAnsi" w:hAnsiTheme="minorHAnsi" w:cstheme="minorHAnsi"/>
                <w:b/>
                <w:bCs/>
              </w:rPr>
              <w:t>Liên Lạc</w:t>
            </w:r>
          </w:p>
        </w:tc>
      </w:tr>
      <w:tr w:rsidR="00F94E49" w:rsidRPr="002E4AFC" w14:paraId="213BA2CC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55E77621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2BABA4CF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72DE6459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1A42A10" wp14:editId="41EE8D31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8905D7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58BCB1A7" w14:textId="5F90BD80" w:rsidR="0063784D" w:rsidRDefault="00D325A1" w:rsidP="006E23B3">
            <w:pPr>
              <w:pStyle w:val="Information"/>
            </w:pPr>
            <w:r>
              <w:t xml:space="preserve">Địa chỉ nhà: </w:t>
            </w:r>
            <w:r w:rsidR="0063784D" w:rsidRPr="0063784D">
              <w:t xml:space="preserve"> </w:t>
            </w:r>
          </w:p>
          <w:p w14:paraId="59F82F4E" w14:textId="59DC0C97" w:rsidR="0063784D" w:rsidRPr="002E4AFC" w:rsidRDefault="00D325A1" w:rsidP="006E23B3">
            <w:pPr>
              <w:pStyle w:val="Information"/>
            </w:pPr>
            <w:r>
              <w:t>104/4, ấp 3, Xuân Thới Thượng, Hóc Môn</w:t>
            </w:r>
          </w:p>
        </w:tc>
      </w:tr>
      <w:tr w:rsidR="00F94E49" w:rsidRPr="002E4AFC" w14:paraId="60851DA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7E12F53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4E13401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E94F4B0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7AB617F" wp14:editId="04C83708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8243958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37BD41D" w14:textId="4E3F4D06" w:rsidR="003A20DD" w:rsidRPr="002E4AFC" w:rsidRDefault="003A20DD" w:rsidP="006E23B3">
            <w:pPr>
              <w:pStyle w:val="Information"/>
            </w:pPr>
            <w:r>
              <w:t>SĐT: 0982</w:t>
            </w:r>
            <w:r w:rsidR="008511C6">
              <w:t>-</w:t>
            </w:r>
            <w:r>
              <w:t>323</w:t>
            </w:r>
            <w:r w:rsidR="008511C6">
              <w:t>-</w:t>
            </w:r>
            <w:r>
              <w:t>948</w:t>
            </w:r>
          </w:p>
        </w:tc>
      </w:tr>
      <w:tr w:rsidR="00F94E49" w:rsidRPr="002E4AFC" w14:paraId="7C51F6A4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DCF3D39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426C9E55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C02E8A3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FF3E4FB" wp14:editId="1AA43812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75D8DE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68BF9446" w14:textId="77777777" w:rsidR="003A20DD" w:rsidRDefault="003A20DD" w:rsidP="006E23B3">
            <w:pPr>
              <w:pStyle w:val="Information"/>
            </w:pPr>
            <w:r>
              <w:t>Email:</w:t>
            </w:r>
          </w:p>
          <w:p w14:paraId="41229A17" w14:textId="72505A96" w:rsidR="003A20DD" w:rsidRDefault="003A20DD" w:rsidP="006E23B3">
            <w:pPr>
              <w:pStyle w:val="Information"/>
            </w:pPr>
            <w:r>
              <w:t>nguyenchanh17103</w:t>
            </w:r>
          </w:p>
          <w:p w14:paraId="76A3932C" w14:textId="03823579" w:rsidR="0063784D" w:rsidRPr="002E4AFC" w:rsidRDefault="003A20DD" w:rsidP="006E23B3">
            <w:pPr>
              <w:pStyle w:val="Information"/>
            </w:pPr>
            <w:r>
              <w:t xml:space="preserve">@gmail.com </w:t>
            </w:r>
          </w:p>
        </w:tc>
      </w:tr>
      <w:tr w:rsidR="00F94E49" w:rsidRPr="002E4AFC" w14:paraId="09F63A93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6F6FF4ED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51411F9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E024A42" w14:textId="71F02EFC" w:rsidR="0063784D" w:rsidRPr="002E4AFC" w:rsidRDefault="0063784D" w:rsidP="006E23B3">
            <w:pPr>
              <w:pStyle w:val="Information"/>
            </w:pPr>
          </w:p>
        </w:tc>
        <w:tc>
          <w:tcPr>
            <w:tcW w:w="2420" w:type="dxa"/>
            <w:vAlign w:val="center"/>
          </w:tcPr>
          <w:p w14:paraId="18E7A6C9" w14:textId="5EEE7C6F" w:rsidR="0063784D" w:rsidRPr="002E4AFC" w:rsidRDefault="0063784D" w:rsidP="006E23B3">
            <w:pPr>
              <w:pStyle w:val="Information"/>
            </w:pPr>
          </w:p>
        </w:tc>
      </w:tr>
      <w:tr w:rsidR="003A20DD" w:rsidRPr="002E4AFC" w14:paraId="035CB3CC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4631CCCE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F8AC58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9C91CA6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166A4206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25698" w14:textId="77777777" w:rsidR="00082021" w:rsidRDefault="00082021" w:rsidP="009129A0">
      <w:r>
        <w:separator/>
      </w:r>
    </w:p>
  </w:endnote>
  <w:endnote w:type="continuationSeparator" w:id="0">
    <w:p w14:paraId="517AF62C" w14:textId="77777777" w:rsidR="00082021" w:rsidRDefault="00082021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1563ADC-3C13-41C7-8EAA-0173D4D87F4E}"/>
    <w:embedBold r:id="rId2" w:fontKey="{5E545650-87D8-4719-B622-8F55A315BB2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1E8BC23-1AD5-4E21-BB31-F57BE3E39E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1D815331-065C-4A7D-90E8-A1DB058C00DE}"/>
    <w:embedBold r:id="rId5" w:fontKey="{45A0FCCA-B400-4579-B84E-FC8C2F70024B}"/>
    <w:embedItalic r:id="rId6" w:fontKey="{11BCB740-BD66-48D0-8128-ED02D0363D2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D8921E5-4551-4A90-B5A2-8A4C7D7230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E4520" w14:textId="77777777" w:rsidR="00082021" w:rsidRDefault="00082021" w:rsidP="009129A0">
      <w:r>
        <w:separator/>
      </w:r>
    </w:p>
  </w:footnote>
  <w:footnote w:type="continuationSeparator" w:id="0">
    <w:p w14:paraId="30B64ECA" w14:textId="77777777" w:rsidR="00082021" w:rsidRDefault="00082021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0C86CA9"/>
    <w:multiLevelType w:val="hybridMultilevel"/>
    <w:tmpl w:val="9EB06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3F6F5385"/>
    <w:multiLevelType w:val="hybridMultilevel"/>
    <w:tmpl w:val="C2C8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25" w15:restartNumberingAfterBreak="0">
    <w:nsid w:val="7E9B53D9"/>
    <w:multiLevelType w:val="hybridMultilevel"/>
    <w:tmpl w:val="A3E05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07082">
    <w:abstractNumId w:val="14"/>
  </w:num>
  <w:num w:numId="2" w16cid:durableId="668214758">
    <w:abstractNumId w:val="9"/>
  </w:num>
  <w:num w:numId="3" w16cid:durableId="196898677">
    <w:abstractNumId w:val="18"/>
  </w:num>
  <w:num w:numId="4" w16cid:durableId="1890216443">
    <w:abstractNumId w:val="15"/>
  </w:num>
  <w:num w:numId="5" w16cid:durableId="1457992872">
    <w:abstractNumId w:val="16"/>
  </w:num>
  <w:num w:numId="6" w16cid:durableId="1171992563">
    <w:abstractNumId w:val="22"/>
  </w:num>
  <w:num w:numId="7" w16cid:durableId="1376346623">
    <w:abstractNumId w:val="8"/>
  </w:num>
  <w:num w:numId="8" w16cid:durableId="1351445995">
    <w:abstractNumId w:val="13"/>
  </w:num>
  <w:num w:numId="9" w16cid:durableId="514730367">
    <w:abstractNumId w:val="20"/>
  </w:num>
  <w:num w:numId="10" w16cid:durableId="1514876695">
    <w:abstractNumId w:val="3"/>
  </w:num>
  <w:num w:numId="11" w16cid:durableId="696155977">
    <w:abstractNumId w:val="7"/>
  </w:num>
  <w:num w:numId="12" w16cid:durableId="1789813035">
    <w:abstractNumId w:val="1"/>
  </w:num>
  <w:num w:numId="13" w16cid:durableId="1377585979">
    <w:abstractNumId w:val="4"/>
  </w:num>
  <w:num w:numId="14" w16cid:durableId="1100567321">
    <w:abstractNumId w:val="11"/>
  </w:num>
  <w:num w:numId="15" w16cid:durableId="273824197">
    <w:abstractNumId w:val="10"/>
  </w:num>
  <w:num w:numId="16" w16cid:durableId="525945568">
    <w:abstractNumId w:val="19"/>
  </w:num>
  <w:num w:numId="17" w16cid:durableId="1977563221">
    <w:abstractNumId w:val="5"/>
  </w:num>
  <w:num w:numId="18" w16cid:durableId="701901859">
    <w:abstractNumId w:val="24"/>
  </w:num>
  <w:num w:numId="19" w16cid:durableId="480194394">
    <w:abstractNumId w:val="21"/>
  </w:num>
  <w:num w:numId="20" w16cid:durableId="970133111">
    <w:abstractNumId w:val="17"/>
  </w:num>
  <w:num w:numId="21" w16cid:durableId="602688308">
    <w:abstractNumId w:val="23"/>
  </w:num>
  <w:num w:numId="22" w16cid:durableId="847210868">
    <w:abstractNumId w:val="6"/>
  </w:num>
  <w:num w:numId="23" w16cid:durableId="1385985723">
    <w:abstractNumId w:val="0"/>
  </w:num>
  <w:num w:numId="24" w16cid:durableId="838808114">
    <w:abstractNumId w:val="0"/>
  </w:num>
  <w:num w:numId="25" w16cid:durableId="1674915542">
    <w:abstractNumId w:val="25"/>
  </w:num>
  <w:num w:numId="26" w16cid:durableId="185364924">
    <w:abstractNumId w:val="2"/>
  </w:num>
  <w:num w:numId="27" w16cid:durableId="1586958144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A1"/>
    <w:rsid w:val="00052382"/>
    <w:rsid w:val="0006568A"/>
    <w:rsid w:val="00076F0F"/>
    <w:rsid w:val="00082021"/>
    <w:rsid w:val="00084253"/>
    <w:rsid w:val="000D1F49"/>
    <w:rsid w:val="000E6867"/>
    <w:rsid w:val="001727CA"/>
    <w:rsid w:val="002C56E6"/>
    <w:rsid w:val="002E4AFC"/>
    <w:rsid w:val="002F2708"/>
    <w:rsid w:val="00361E11"/>
    <w:rsid w:val="003A20DD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80A18"/>
    <w:rsid w:val="006E23B3"/>
    <w:rsid w:val="00770F25"/>
    <w:rsid w:val="007A35A8"/>
    <w:rsid w:val="007B0A85"/>
    <w:rsid w:val="007C6A52"/>
    <w:rsid w:val="0082043E"/>
    <w:rsid w:val="008311CD"/>
    <w:rsid w:val="008511C6"/>
    <w:rsid w:val="008E203A"/>
    <w:rsid w:val="0091229C"/>
    <w:rsid w:val="009129A0"/>
    <w:rsid w:val="00940E73"/>
    <w:rsid w:val="0098597D"/>
    <w:rsid w:val="009929ED"/>
    <w:rsid w:val="009B15B0"/>
    <w:rsid w:val="009D00AB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325A1"/>
    <w:rsid w:val="00DB3FAD"/>
    <w:rsid w:val="00DC3E3C"/>
    <w:rsid w:val="00E61C09"/>
    <w:rsid w:val="00EB3B58"/>
    <w:rsid w:val="00EC7359"/>
    <w:rsid w:val="00EE3054"/>
    <w:rsid w:val="00F00606"/>
    <w:rsid w:val="00F01256"/>
    <w:rsid w:val="00F94E49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97FD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S_Chanh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2022-09-03T07:03:00Z</dcterms:created>
  <dcterms:modified xsi:type="dcterms:W3CDTF">2022-09-03T07:30:00Z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